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{{ homework_name }}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{{ class_name }}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{{ student_id }}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{{ name }}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ans[0] }}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ans[1] }}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ans[2] }}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ans[3] }}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ans[4] }}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ans[5] }}</w:t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ans[6] }}</w:t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ans[7] }}</w:t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ans[8] }}</w:t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ans[9] }}</w:t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ans[10] }}</w:t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ans[11] }}</w:t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ans[12] }}</w:t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ans[13] }}</w:t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ans[14] }}</w:t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ans[15] }}</w:t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ans[16] }}</w:t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ans[17] }}</w:t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ans[18] }}</w:t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ans[19] }}</w:t>
            </w:r>
          </w:p>
        </w:tc>
      </w:tr>
      <w:tr w14:paraId="5B72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0B7E73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22C0F7C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819" w:type="dxa"/>
            <w:vAlign w:val="center"/>
          </w:tcPr>
          <w:p w14:paraId="336D36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819" w:type="dxa"/>
            <w:vAlign w:val="center"/>
          </w:tcPr>
          <w:p w14:paraId="2F3793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23</w:t>
            </w:r>
          </w:p>
        </w:tc>
        <w:tc>
          <w:tcPr>
            <w:tcW w:w="819" w:type="dxa"/>
            <w:vAlign w:val="center"/>
          </w:tcPr>
          <w:p w14:paraId="07F4C6B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24</w:t>
            </w:r>
          </w:p>
        </w:tc>
        <w:tc>
          <w:tcPr>
            <w:tcW w:w="819" w:type="dxa"/>
            <w:vAlign w:val="center"/>
          </w:tcPr>
          <w:p w14:paraId="536F18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25</w:t>
            </w:r>
          </w:p>
        </w:tc>
        <w:tc>
          <w:tcPr>
            <w:tcW w:w="819" w:type="dxa"/>
            <w:vAlign w:val="center"/>
          </w:tcPr>
          <w:p w14:paraId="531C9B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26</w:t>
            </w:r>
          </w:p>
        </w:tc>
        <w:tc>
          <w:tcPr>
            <w:tcW w:w="819" w:type="dxa"/>
            <w:vAlign w:val="center"/>
          </w:tcPr>
          <w:p w14:paraId="18E5D0B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27</w:t>
            </w:r>
          </w:p>
        </w:tc>
        <w:tc>
          <w:tcPr>
            <w:tcW w:w="819" w:type="dxa"/>
            <w:vAlign w:val="center"/>
          </w:tcPr>
          <w:p w14:paraId="54411D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28</w:t>
            </w:r>
          </w:p>
        </w:tc>
        <w:tc>
          <w:tcPr>
            <w:tcW w:w="819" w:type="dxa"/>
            <w:vAlign w:val="center"/>
          </w:tcPr>
          <w:p w14:paraId="2949D0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29</w:t>
            </w:r>
          </w:p>
        </w:tc>
        <w:tc>
          <w:tcPr>
            <w:tcW w:w="819" w:type="dxa"/>
            <w:vAlign w:val="center"/>
          </w:tcPr>
          <w:p w14:paraId="5FA167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30</w:t>
            </w:r>
          </w:p>
        </w:tc>
      </w:tr>
      <w:tr w14:paraId="31A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74F58D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8A194D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ans[20]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3B3832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ans[21]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F8ECC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ans[22]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0B4B6E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ans[23]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3EDF9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ans[24]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41D29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ans[25]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63DF2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ans[26]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696266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ans[27]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7271A9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ans[28] }}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BD4C95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ans[29] }}</w:t>
            </w:r>
          </w:p>
        </w:tc>
      </w:tr>
      <w:tr w14:paraId="764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4C85AAA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9D094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31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4B2351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32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1177F5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33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D0F0D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34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8C694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35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605BA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36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FCC6DF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37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856C6C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38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16214B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39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5D817B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40</w:t>
            </w:r>
          </w:p>
        </w:tc>
      </w:tr>
      <w:tr w14:paraId="32E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93CF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430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ans[30]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3A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ans[31]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153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ans[32]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5C4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ans[33]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4FE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ans[34]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D348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ans[35]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D8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ans[36]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4719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ans[37]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2D00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ans[38]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5934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ans[39] }}</w:t>
            </w:r>
          </w:p>
        </w:tc>
      </w:tr>
      <w:tr w14:paraId="71FC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100D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E18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86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748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B3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FD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831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57C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17C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E2E4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2F2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50</w:t>
            </w:r>
          </w:p>
        </w:tc>
      </w:tr>
      <w:tr w14:paraId="424F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790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A3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ans[40]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54C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ans[41]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275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ans[42]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46A0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ans[43]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1C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ans[44]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A7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ans[45]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E19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ans[46]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2C4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ans[47]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881D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ans[48] }}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C8C0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{{ ans[49] }}</w:t>
            </w: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  <w:r>
        <w:rPr>
          <w:rStyle w:val="16"/>
          <w:rFonts w:ascii="宋体" w:hAnsi="宋体" w:eastAsia="宋体" w:cs="宋体"/>
          <w:sz w:val="24"/>
          <w:szCs w:val="24"/>
        </w:rPr>
        <w:t>{% for q in questions %}</w:t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>第</w:t>
      </w:r>
      <w:r>
        <w:rPr>
          <w:rFonts w:ascii="宋体" w:hAnsi="宋体" w:eastAsia="宋体" w:cs="宋体"/>
          <w:sz w:val="24"/>
          <w:szCs w:val="24"/>
        </w:rPr>
        <w:t xml:space="preserve">{{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</w:t>
      </w:r>
      <w:r>
        <w:rPr>
          <w:rFonts w:ascii="宋体" w:hAnsi="宋体" w:eastAsia="宋体" w:cs="宋体"/>
          <w:sz w:val="24"/>
          <w:szCs w:val="24"/>
        </w:rPr>
        <w:t>.index }}</w:t>
      </w:r>
      <w:r>
        <w:rPr>
          <w:rFonts w:hint="eastAsia"/>
        </w:rPr>
        <w:t>题</w:t>
      </w:r>
      <w:bookmarkStart w:id="0" w:name="_GoBack"/>
      <w:bookmarkEnd w:id="0"/>
    </w:p>
    <w:p w14:paraId="5DD9C6F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 q.answer }}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{% endfor %}</w:t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{{ gitee_info }}</w:t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1" w:fontKey="{5F46B3B6-AB68-4060-A26D-330CB97E17CA}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2" w:fontKey="{6536DF7B-F7F4-4E9F-A260-2E45853E8F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TrueTypeFonts/>
  <w:saveSubsetFonts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33D0615"/>
    <w:rsid w:val="141C5A41"/>
    <w:rsid w:val="18B60E17"/>
    <w:rsid w:val="1BC931D8"/>
    <w:rsid w:val="27F23AB1"/>
    <w:rsid w:val="2D153C85"/>
    <w:rsid w:val="37BA1AB4"/>
    <w:rsid w:val="4BB76535"/>
    <w:rsid w:val="60EB4F64"/>
    <w:rsid w:val="67437E7B"/>
    <w:rsid w:val="7A287175"/>
    <w:rsid w:val="7A8458D1"/>
    <w:rsid w:val="7D6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2</Pages>
  <Words>287</Words>
  <Characters>816</Characters>
  <Lines>89</Lines>
  <Paragraphs>97</Paragraphs>
  <TotalTime>0</TotalTime>
  <ScaleCrop>false</ScaleCrop>
  <LinksUpToDate>false</LinksUpToDate>
  <CharactersWithSpaces>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2026-04-20T01:38:34Z</dcterms:modified>
  <dc:title>厦门大学作业纸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0464031236714EBEB5B5B644F4293295_12</vt:lpwstr>
  </property>
</Properties>
</file>